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20282" w14:textId="77777777" w:rsidR="006904D9" w:rsidRDefault="006904D9" w:rsidP="006904D9">
      <w:pPr>
        <w:pStyle w:val="Title"/>
        <w:jc w:val="left"/>
      </w:pPr>
    </w:p>
    <w:p w14:paraId="12BC5115" w14:textId="77777777" w:rsidR="006904D9" w:rsidRDefault="006904D9" w:rsidP="006904D9">
      <w:pPr>
        <w:pStyle w:val="Title"/>
      </w:pPr>
    </w:p>
    <w:p w14:paraId="0A92D527" w14:textId="7D4439FC" w:rsidR="006904D9" w:rsidRPr="006904D9" w:rsidRDefault="006904D9" w:rsidP="006904D9">
      <w:pPr>
        <w:pStyle w:val="Subtitle"/>
        <w:spacing w:line="240" w:lineRule="auto"/>
        <w:rPr>
          <w:color w:val="auto"/>
          <w:sz w:val="40"/>
          <w:szCs w:val="40"/>
        </w:rPr>
      </w:pPr>
      <w:r w:rsidRPr="006904D9">
        <w:rPr>
          <w:color w:val="auto"/>
          <w:sz w:val="40"/>
          <w:szCs w:val="40"/>
        </w:rPr>
        <w:t>Mern Cipher-School</w:t>
      </w:r>
    </w:p>
    <w:p w14:paraId="25FD2FFA" w14:textId="680833DE" w:rsidR="00C6554A" w:rsidRPr="006904D9" w:rsidRDefault="006904D9" w:rsidP="006904D9">
      <w:pPr>
        <w:pStyle w:val="Title"/>
        <w:rPr>
          <w:sz w:val="72"/>
          <w:szCs w:val="72"/>
        </w:rPr>
      </w:pPr>
      <w:r w:rsidRPr="006904D9">
        <w:rPr>
          <w:sz w:val="72"/>
          <w:szCs w:val="72"/>
        </w:rPr>
        <w:t xml:space="preserve">Smart Study Planner </w:t>
      </w:r>
    </w:p>
    <w:p w14:paraId="7D26586B" w14:textId="27124EAC" w:rsidR="00C6554A" w:rsidRPr="006904D9" w:rsidRDefault="006904D9" w:rsidP="006904D9">
      <w:pPr>
        <w:pStyle w:val="Subtitle"/>
        <w:spacing w:line="240" w:lineRule="auto"/>
        <w:rPr>
          <w:color w:val="auto"/>
          <w:sz w:val="36"/>
          <w:szCs w:val="36"/>
        </w:rPr>
      </w:pPr>
      <w:r w:rsidRPr="006904D9">
        <w:rPr>
          <w:color w:val="auto"/>
          <w:sz w:val="36"/>
          <w:szCs w:val="36"/>
        </w:rPr>
        <w:t>Project Documentation</w:t>
      </w:r>
    </w:p>
    <w:p w14:paraId="30806DB7" w14:textId="77777777" w:rsidR="006904D9" w:rsidRPr="006904D9" w:rsidRDefault="006904D9" w:rsidP="006904D9">
      <w:pPr>
        <w:pStyle w:val="ContactInfo"/>
        <w:spacing w:line="240" w:lineRule="auto"/>
        <w:rPr>
          <w:color w:val="auto"/>
          <w:sz w:val="52"/>
          <w:szCs w:val="52"/>
        </w:rPr>
      </w:pPr>
      <w:r w:rsidRPr="006904D9">
        <w:rPr>
          <w:color w:val="auto"/>
          <w:sz w:val="52"/>
          <w:szCs w:val="52"/>
        </w:rPr>
        <w:t>Submitted By</w:t>
      </w:r>
    </w:p>
    <w:p w14:paraId="17CF8618" w14:textId="77777777" w:rsidR="006904D9" w:rsidRPr="006904D9" w:rsidRDefault="006904D9" w:rsidP="006904D9">
      <w:pPr>
        <w:pStyle w:val="ContactInfo"/>
        <w:spacing w:line="240" w:lineRule="auto"/>
        <w:rPr>
          <w:color w:val="auto"/>
          <w:sz w:val="52"/>
          <w:szCs w:val="52"/>
        </w:rPr>
      </w:pPr>
      <w:r w:rsidRPr="006904D9">
        <w:rPr>
          <w:color w:val="auto"/>
          <w:sz w:val="52"/>
          <w:szCs w:val="52"/>
        </w:rPr>
        <w:t xml:space="preserve">Udit </w:t>
      </w:r>
    </w:p>
    <w:p w14:paraId="3FB86438" w14:textId="77777777" w:rsidR="006904D9" w:rsidRPr="006904D9" w:rsidRDefault="006904D9" w:rsidP="006904D9">
      <w:pPr>
        <w:pStyle w:val="ContactInfo"/>
        <w:spacing w:line="240" w:lineRule="auto"/>
        <w:rPr>
          <w:color w:val="auto"/>
          <w:sz w:val="52"/>
          <w:szCs w:val="52"/>
        </w:rPr>
      </w:pPr>
    </w:p>
    <w:p w14:paraId="2563F685" w14:textId="77777777" w:rsidR="006904D9" w:rsidRPr="006904D9" w:rsidRDefault="006904D9" w:rsidP="006904D9">
      <w:pPr>
        <w:pStyle w:val="ContactInfo"/>
        <w:spacing w:line="240" w:lineRule="auto"/>
        <w:rPr>
          <w:color w:val="auto"/>
          <w:sz w:val="52"/>
          <w:szCs w:val="52"/>
        </w:rPr>
      </w:pPr>
      <w:r w:rsidRPr="006904D9">
        <w:rPr>
          <w:color w:val="auto"/>
          <w:sz w:val="52"/>
          <w:szCs w:val="52"/>
        </w:rPr>
        <w:t>Registration No. 12307116</w:t>
      </w:r>
    </w:p>
    <w:p w14:paraId="01DA6B58" w14:textId="77777777" w:rsidR="006904D9" w:rsidRPr="006904D9" w:rsidRDefault="006904D9" w:rsidP="006904D9">
      <w:pPr>
        <w:pStyle w:val="ContactInfo"/>
        <w:spacing w:line="240" w:lineRule="auto"/>
        <w:rPr>
          <w:color w:val="auto"/>
          <w:sz w:val="52"/>
          <w:szCs w:val="52"/>
        </w:rPr>
      </w:pPr>
    </w:p>
    <w:p w14:paraId="241D0656" w14:textId="77777777" w:rsidR="006904D9" w:rsidRPr="006904D9" w:rsidRDefault="006904D9" w:rsidP="006904D9">
      <w:pPr>
        <w:pStyle w:val="ContactInfo"/>
        <w:spacing w:line="240" w:lineRule="auto"/>
        <w:rPr>
          <w:color w:val="auto"/>
          <w:sz w:val="52"/>
          <w:szCs w:val="52"/>
        </w:rPr>
      </w:pPr>
      <w:proofErr w:type="spellStart"/>
      <w:r w:rsidRPr="006904D9">
        <w:rPr>
          <w:color w:val="auto"/>
          <w:sz w:val="52"/>
          <w:szCs w:val="52"/>
        </w:rPr>
        <w:t>Programme</w:t>
      </w:r>
      <w:proofErr w:type="spellEnd"/>
      <w:r w:rsidRPr="006904D9">
        <w:rPr>
          <w:color w:val="auto"/>
          <w:sz w:val="52"/>
          <w:szCs w:val="52"/>
        </w:rPr>
        <w:t xml:space="preserve"> : </w:t>
      </w:r>
      <w:proofErr w:type="spellStart"/>
      <w:r w:rsidRPr="006904D9">
        <w:rPr>
          <w:color w:val="auto"/>
          <w:sz w:val="52"/>
          <w:szCs w:val="52"/>
        </w:rPr>
        <w:t>B.Tech</w:t>
      </w:r>
      <w:proofErr w:type="spellEnd"/>
      <w:r w:rsidRPr="006904D9">
        <w:rPr>
          <w:color w:val="auto"/>
          <w:sz w:val="52"/>
          <w:szCs w:val="52"/>
        </w:rPr>
        <w:t xml:space="preserve"> CSE</w:t>
      </w:r>
    </w:p>
    <w:p w14:paraId="2CCD6573" w14:textId="77777777" w:rsidR="006904D9" w:rsidRPr="006904D9" w:rsidRDefault="006904D9" w:rsidP="006904D9">
      <w:pPr>
        <w:pStyle w:val="ContactInfo"/>
        <w:spacing w:line="240" w:lineRule="auto"/>
        <w:rPr>
          <w:color w:val="auto"/>
          <w:sz w:val="52"/>
          <w:szCs w:val="52"/>
        </w:rPr>
      </w:pPr>
    </w:p>
    <w:p w14:paraId="18056D13" w14:textId="77777777" w:rsidR="006904D9" w:rsidRPr="006904D9" w:rsidRDefault="006904D9" w:rsidP="006904D9">
      <w:pPr>
        <w:pStyle w:val="ContactInfo"/>
        <w:spacing w:line="240" w:lineRule="auto"/>
        <w:rPr>
          <w:color w:val="auto"/>
          <w:sz w:val="52"/>
          <w:szCs w:val="52"/>
        </w:rPr>
      </w:pPr>
    </w:p>
    <w:p w14:paraId="0EB90560" w14:textId="77777777" w:rsidR="006904D9" w:rsidRPr="006904D9" w:rsidRDefault="006904D9" w:rsidP="006904D9">
      <w:pPr>
        <w:pStyle w:val="ContactInfo"/>
        <w:spacing w:line="240" w:lineRule="auto"/>
        <w:rPr>
          <w:color w:val="auto"/>
          <w:sz w:val="52"/>
          <w:szCs w:val="52"/>
        </w:rPr>
      </w:pPr>
      <w:r w:rsidRPr="006904D9">
        <w:rPr>
          <w:color w:val="auto"/>
          <w:sz w:val="52"/>
          <w:szCs w:val="52"/>
        </w:rPr>
        <w:t xml:space="preserve">Under the Guidance of </w:t>
      </w:r>
      <w:r w:rsidRPr="006904D9">
        <w:rPr>
          <w:color w:val="auto"/>
          <w:sz w:val="52"/>
          <w:szCs w:val="52"/>
        </w:rPr>
        <w:br/>
        <w:t>Mr. Pratik Raj</w:t>
      </w:r>
    </w:p>
    <w:p w14:paraId="431AEF77" w14:textId="6B0FDD9C" w:rsidR="00C6554A" w:rsidRPr="006904D9" w:rsidRDefault="00C6554A" w:rsidP="006904D9">
      <w:pPr>
        <w:pStyle w:val="ContactInfo"/>
        <w:spacing w:line="240" w:lineRule="auto"/>
        <w:jc w:val="left"/>
        <w:rPr>
          <w:color w:val="auto"/>
          <w:sz w:val="52"/>
          <w:szCs w:val="52"/>
        </w:rPr>
      </w:pPr>
      <w:r w:rsidRPr="006904D9">
        <w:rPr>
          <w:color w:val="auto"/>
          <w:sz w:val="52"/>
          <w:szCs w:val="52"/>
        </w:rPr>
        <w:br w:type="page"/>
      </w:r>
    </w:p>
    <w:p w14:paraId="7B6185F6" w14:textId="016CDA81" w:rsidR="00C6554A" w:rsidRDefault="00001130" w:rsidP="006904D9">
      <w:pPr>
        <w:pStyle w:val="Heading1"/>
        <w:spacing w:line="240" w:lineRule="auto"/>
      </w:pPr>
      <w:r>
        <w:lastRenderedPageBreak/>
        <w:t xml:space="preserve">Introduction : </w:t>
      </w:r>
    </w:p>
    <w:p w14:paraId="7E267978" w14:textId="2D9226ED" w:rsidR="00C6554A" w:rsidRDefault="00001130" w:rsidP="00001130">
      <w:pPr>
        <w:spacing w:line="240" w:lineRule="auto"/>
      </w:pPr>
      <w:r w:rsidRPr="00001130">
        <w:t xml:space="preserve">The </w:t>
      </w:r>
      <w:r w:rsidRPr="00001130">
        <w:rPr>
          <w:b/>
          <w:bCs/>
        </w:rPr>
        <w:t>Smart Study Planner</w:t>
      </w:r>
      <w:r w:rsidRPr="00001130">
        <w:t xml:space="preserve"> is a simple web application developed to help students manage their daily study tasks, subjects, and schedules efficiently.</w:t>
      </w:r>
      <w:r w:rsidRPr="00001130">
        <w:br/>
        <w:t xml:space="preserve">The main goal of this project was to understand the basics of </w:t>
      </w:r>
      <w:r w:rsidRPr="00001130">
        <w:rPr>
          <w:b/>
          <w:bCs/>
        </w:rPr>
        <w:t>HTML, CSS, and JavaScript</w:t>
      </w:r>
      <w:r w:rsidRPr="00001130">
        <w:t xml:space="preserve"> while creating a functional and user-friendly website without using any frameworks or external libraries.</w:t>
      </w:r>
    </w:p>
    <w:p w14:paraId="4583C58B" w14:textId="77777777" w:rsidR="00263A6B" w:rsidRDefault="00263A6B" w:rsidP="00001130">
      <w:pPr>
        <w:spacing w:line="240" w:lineRule="auto"/>
      </w:pPr>
    </w:p>
    <w:p w14:paraId="4766E68E" w14:textId="52EF2194" w:rsidR="00C6554A" w:rsidRPr="00D5413C" w:rsidRDefault="00263A6B" w:rsidP="006904D9">
      <w:pPr>
        <w:pStyle w:val="Heading2"/>
        <w:spacing w:line="240" w:lineRule="auto"/>
      </w:pPr>
      <w:r w:rsidRPr="00263A6B">
        <w:rPr>
          <w:sz w:val="32"/>
          <w:szCs w:val="32"/>
        </w:rPr>
        <w:t>O</w:t>
      </w:r>
      <w:r w:rsidRPr="00263A6B">
        <w:rPr>
          <w:caps w:val="0"/>
          <w:sz w:val="32"/>
          <w:szCs w:val="32"/>
        </w:rPr>
        <w:t>bjectives</w:t>
      </w:r>
      <w:r>
        <w:t xml:space="preserve"> : </w:t>
      </w:r>
    </w:p>
    <w:p w14:paraId="409A4888" w14:textId="31182E4D" w:rsidR="00263A6B" w:rsidRPr="00263A6B" w:rsidRDefault="00263A6B" w:rsidP="00263A6B">
      <w:pPr>
        <w:spacing w:line="240" w:lineRule="auto"/>
        <w:rPr>
          <w:lang w:val="en-IN"/>
        </w:rPr>
      </w:pPr>
      <w:r w:rsidRPr="00263A6B">
        <w:rPr>
          <w:lang w:val="en-IN"/>
        </w:rPr>
        <w:t>The objectives of building this project were:</w:t>
      </w:r>
    </w:p>
    <w:p w14:paraId="79DD6DA8" w14:textId="77777777" w:rsidR="00263A6B" w:rsidRPr="00263A6B" w:rsidRDefault="00263A6B" w:rsidP="00263A6B">
      <w:pPr>
        <w:numPr>
          <w:ilvl w:val="0"/>
          <w:numId w:val="16"/>
        </w:numPr>
        <w:spacing w:line="240" w:lineRule="auto"/>
        <w:rPr>
          <w:lang w:val="en-IN"/>
        </w:rPr>
      </w:pPr>
      <w:r w:rsidRPr="00263A6B">
        <w:rPr>
          <w:lang w:val="en-IN"/>
        </w:rPr>
        <w:t>To practice frontend web development fundamentals.</w:t>
      </w:r>
    </w:p>
    <w:p w14:paraId="3EC4C795" w14:textId="77777777" w:rsidR="00263A6B" w:rsidRPr="00263A6B" w:rsidRDefault="00263A6B" w:rsidP="00263A6B">
      <w:pPr>
        <w:numPr>
          <w:ilvl w:val="0"/>
          <w:numId w:val="16"/>
        </w:numPr>
        <w:spacing w:line="240" w:lineRule="auto"/>
        <w:rPr>
          <w:lang w:val="en-IN"/>
        </w:rPr>
      </w:pPr>
      <w:r w:rsidRPr="00263A6B">
        <w:rPr>
          <w:lang w:val="en-IN"/>
        </w:rPr>
        <w:t xml:space="preserve">To understand </w:t>
      </w:r>
      <w:r w:rsidRPr="00263A6B">
        <w:rPr>
          <w:b/>
          <w:bCs/>
          <w:lang w:val="en-IN"/>
        </w:rPr>
        <w:t>DOM manipulation</w:t>
      </w:r>
      <w:r w:rsidRPr="00263A6B">
        <w:rPr>
          <w:lang w:val="en-IN"/>
        </w:rPr>
        <w:t xml:space="preserve"> using JavaScript.</w:t>
      </w:r>
    </w:p>
    <w:p w14:paraId="1E297B38" w14:textId="77777777" w:rsidR="00263A6B" w:rsidRPr="00263A6B" w:rsidRDefault="00263A6B" w:rsidP="00263A6B">
      <w:pPr>
        <w:numPr>
          <w:ilvl w:val="0"/>
          <w:numId w:val="16"/>
        </w:numPr>
        <w:spacing w:line="240" w:lineRule="auto"/>
        <w:rPr>
          <w:lang w:val="en-IN"/>
        </w:rPr>
      </w:pPr>
      <w:r w:rsidRPr="00263A6B">
        <w:rPr>
          <w:lang w:val="en-IN"/>
        </w:rPr>
        <w:t xml:space="preserve">To learn how </w:t>
      </w:r>
      <w:proofErr w:type="spellStart"/>
      <w:r w:rsidRPr="00263A6B">
        <w:rPr>
          <w:b/>
          <w:bCs/>
          <w:lang w:val="en-IN"/>
        </w:rPr>
        <w:t>LocalStorage</w:t>
      </w:r>
      <w:proofErr w:type="spellEnd"/>
      <w:r w:rsidRPr="00263A6B">
        <w:rPr>
          <w:lang w:val="en-IN"/>
        </w:rPr>
        <w:t xml:space="preserve"> works for saving data in the browser.</w:t>
      </w:r>
    </w:p>
    <w:p w14:paraId="3868CFE3" w14:textId="77777777" w:rsidR="00263A6B" w:rsidRPr="00263A6B" w:rsidRDefault="00263A6B" w:rsidP="00263A6B">
      <w:pPr>
        <w:numPr>
          <w:ilvl w:val="0"/>
          <w:numId w:val="16"/>
        </w:numPr>
        <w:spacing w:line="240" w:lineRule="auto"/>
        <w:rPr>
          <w:lang w:val="en-IN"/>
        </w:rPr>
      </w:pPr>
      <w:r w:rsidRPr="00263A6B">
        <w:rPr>
          <w:lang w:val="en-IN"/>
        </w:rPr>
        <w:t xml:space="preserve">To design a simple and clean </w:t>
      </w:r>
      <w:r w:rsidRPr="00263A6B">
        <w:rPr>
          <w:b/>
          <w:bCs/>
          <w:lang w:val="en-IN"/>
        </w:rPr>
        <w:t>User Interface (UI)</w:t>
      </w:r>
      <w:r w:rsidRPr="00263A6B">
        <w:rPr>
          <w:lang w:val="en-IN"/>
        </w:rPr>
        <w:t>.</w:t>
      </w:r>
    </w:p>
    <w:p w14:paraId="27FC0850" w14:textId="77777777" w:rsidR="00263A6B" w:rsidRPr="00263A6B" w:rsidRDefault="00263A6B" w:rsidP="00263A6B">
      <w:pPr>
        <w:numPr>
          <w:ilvl w:val="0"/>
          <w:numId w:val="16"/>
        </w:numPr>
        <w:spacing w:line="240" w:lineRule="auto"/>
        <w:rPr>
          <w:lang w:val="en-IN"/>
        </w:rPr>
      </w:pPr>
      <w:r w:rsidRPr="00263A6B">
        <w:rPr>
          <w:lang w:val="en-IN"/>
        </w:rPr>
        <w:t>To build a project that is easy to understand and maintain.</w:t>
      </w:r>
    </w:p>
    <w:p w14:paraId="45BE5C06" w14:textId="2B96B429" w:rsidR="00263A6B" w:rsidRDefault="00263A6B" w:rsidP="00263A6B">
      <w:pPr>
        <w:pStyle w:val="Heading2"/>
        <w:spacing w:line="240" w:lineRule="auto"/>
      </w:pPr>
      <w:r>
        <w:rPr>
          <w:sz w:val="32"/>
          <w:szCs w:val="32"/>
        </w:rPr>
        <w:t>D</w:t>
      </w:r>
      <w:r>
        <w:rPr>
          <w:caps w:val="0"/>
          <w:sz w:val="32"/>
          <w:szCs w:val="32"/>
        </w:rPr>
        <w:t>esign</w:t>
      </w:r>
      <w:r>
        <w:t xml:space="preserve"> : </w:t>
      </w:r>
    </w:p>
    <w:p w14:paraId="0800DA3E" w14:textId="0FE9CD39" w:rsidR="00263A6B" w:rsidRDefault="00263A6B" w:rsidP="00263A6B">
      <w:pPr>
        <w:ind w:left="720" w:hanging="720"/>
      </w:pPr>
      <w:r>
        <w:t>I used Figma to design it and took the dimensions and other ideas from there.</w:t>
      </w:r>
    </w:p>
    <w:p w14:paraId="29403CD9" w14:textId="6FD219FA" w:rsidR="00263A6B" w:rsidRDefault="00263A6B" w:rsidP="00263A6B">
      <w:pPr>
        <w:ind w:left="720" w:hanging="720"/>
      </w:pPr>
      <w:r>
        <w:t xml:space="preserve">The color code that I used was from online references. </w:t>
      </w:r>
    </w:p>
    <w:p w14:paraId="08947E12" w14:textId="2204E7BB" w:rsidR="00263A6B" w:rsidRDefault="00263A6B" w:rsidP="00263A6B">
      <w:pPr>
        <w:ind w:left="720" w:hanging="7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1CA2BA" wp14:editId="52DA0402">
            <wp:simplePos x="0" y="0"/>
            <wp:positionH relativeFrom="column">
              <wp:posOffset>2023110</wp:posOffset>
            </wp:positionH>
            <wp:positionV relativeFrom="paragraph">
              <wp:posOffset>317500</wp:posOffset>
            </wp:positionV>
            <wp:extent cx="1898015" cy="1489710"/>
            <wp:effectExtent l="0" t="0" r="6985" b="0"/>
            <wp:wrapTight wrapText="bothSides">
              <wp:wrapPolygon edited="0">
                <wp:start x="0" y="0"/>
                <wp:lineTo x="0" y="21269"/>
                <wp:lineTo x="21463" y="21269"/>
                <wp:lineTo x="21463" y="0"/>
                <wp:lineTo x="0" y="0"/>
              </wp:wrapPolygon>
            </wp:wrapTight>
            <wp:docPr id="120424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01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COLOR CODE:</w:t>
      </w:r>
    </w:p>
    <w:p w14:paraId="73CADDBA" w14:textId="03384D94" w:rsidR="00263A6B" w:rsidRPr="00263A6B" w:rsidRDefault="00263A6B" w:rsidP="00263A6B">
      <w:pPr>
        <w:ind w:left="720" w:hanging="720"/>
      </w:pPr>
    </w:p>
    <w:p w14:paraId="28A89E48" w14:textId="480CE0C8" w:rsidR="00000000" w:rsidRDefault="00000000" w:rsidP="00263A6B">
      <w:pPr>
        <w:spacing w:line="240" w:lineRule="auto"/>
      </w:pPr>
    </w:p>
    <w:p w14:paraId="348838E0" w14:textId="77777777" w:rsidR="00263A6B" w:rsidRDefault="00263A6B" w:rsidP="00263A6B">
      <w:pPr>
        <w:spacing w:line="240" w:lineRule="auto"/>
      </w:pPr>
    </w:p>
    <w:p w14:paraId="00A57E06" w14:textId="77777777" w:rsidR="00263A6B" w:rsidRDefault="00263A6B" w:rsidP="00263A6B">
      <w:pPr>
        <w:spacing w:line="240" w:lineRule="auto"/>
      </w:pPr>
    </w:p>
    <w:p w14:paraId="2491CF6A" w14:textId="77777777" w:rsidR="00263A6B" w:rsidRDefault="00263A6B" w:rsidP="00263A6B">
      <w:pPr>
        <w:spacing w:line="240" w:lineRule="auto"/>
      </w:pPr>
    </w:p>
    <w:p w14:paraId="650C788C" w14:textId="36E4682D" w:rsidR="00263A6B" w:rsidRDefault="00263A6B" w:rsidP="00263A6B">
      <w:pPr>
        <w:spacing w:line="240" w:lineRule="auto"/>
      </w:pPr>
    </w:p>
    <w:p w14:paraId="0A7A912C" w14:textId="2E52B385" w:rsidR="00263A6B" w:rsidRDefault="00263A6B" w:rsidP="00263A6B">
      <w:pPr>
        <w:spacing w:line="240" w:lineRule="auto"/>
      </w:pPr>
      <w:r>
        <w:t xml:space="preserve">Using these colors and very simple and basic designs on Figma I was able to understand my needs in the style.css file. </w:t>
      </w:r>
    </w:p>
    <w:p w14:paraId="1CBC516E" w14:textId="77777777" w:rsidR="00263A6B" w:rsidRDefault="00263A6B" w:rsidP="00263A6B">
      <w:pPr>
        <w:spacing w:line="240" w:lineRule="auto"/>
      </w:pPr>
      <w:r>
        <w:t xml:space="preserve">I made 4 different pages in Figma : </w:t>
      </w:r>
    </w:p>
    <w:p w14:paraId="7068F5F0" w14:textId="1243B2B1" w:rsidR="00263A6B" w:rsidRDefault="00263A6B" w:rsidP="00263A6B">
      <w:pPr>
        <w:pStyle w:val="ListParagraph"/>
        <w:numPr>
          <w:ilvl w:val="0"/>
          <w:numId w:val="17"/>
        </w:numPr>
        <w:spacing w:line="240" w:lineRule="auto"/>
      </w:pPr>
      <w:r>
        <w:t xml:space="preserve">Home Page : </w:t>
      </w:r>
      <w:r>
        <w:br/>
        <w:t xml:space="preserve">In this the main requirement was of 3 </w:t>
      </w:r>
      <w:proofErr w:type="spellStart"/>
      <w:r>
        <w:t>Divs</w:t>
      </w:r>
      <w:proofErr w:type="spellEnd"/>
      <w:r>
        <w:t xml:space="preserve"> where I can see the tasks, schedules and the quick action tab to quickly add tasks.</w:t>
      </w:r>
    </w:p>
    <w:p w14:paraId="6A403D29" w14:textId="5633A237" w:rsidR="00263A6B" w:rsidRDefault="00263A6B" w:rsidP="00263A6B">
      <w:pPr>
        <w:pStyle w:val="ListParagraph"/>
        <w:numPr>
          <w:ilvl w:val="0"/>
          <w:numId w:val="17"/>
        </w:numPr>
        <w:spacing w:line="240" w:lineRule="auto"/>
      </w:pPr>
      <w:r>
        <w:t xml:space="preserve">Subject Page: </w:t>
      </w:r>
    </w:p>
    <w:p w14:paraId="0E830A2C" w14:textId="4F908DB7" w:rsidR="00263A6B" w:rsidRDefault="00263A6B" w:rsidP="00263A6B">
      <w:pPr>
        <w:pStyle w:val="ListParagraph"/>
        <w:spacing w:line="240" w:lineRule="auto"/>
      </w:pPr>
      <w:r>
        <w:t xml:space="preserve">As the name suggests, this was the page used to add the subjects simply. </w:t>
      </w:r>
    </w:p>
    <w:p w14:paraId="41DFC8E1" w14:textId="77777777" w:rsidR="00263A6B" w:rsidRDefault="00263A6B" w:rsidP="00263A6B">
      <w:pPr>
        <w:pStyle w:val="ListParagraph"/>
        <w:numPr>
          <w:ilvl w:val="0"/>
          <w:numId w:val="17"/>
        </w:numPr>
        <w:spacing w:line="240" w:lineRule="auto"/>
      </w:pPr>
      <w:r>
        <w:t xml:space="preserve">Schedule Page: </w:t>
      </w:r>
    </w:p>
    <w:p w14:paraId="412A3B87" w14:textId="77777777" w:rsidR="00263A6B" w:rsidRDefault="00263A6B" w:rsidP="00263A6B">
      <w:pPr>
        <w:pStyle w:val="ListParagraph"/>
        <w:spacing w:line="240" w:lineRule="auto"/>
      </w:pPr>
      <w:r>
        <w:lastRenderedPageBreak/>
        <w:t>Here I can properly add my schedules and even check the different schedules already present</w:t>
      </w:r>
    </w:p>
    <w:p w14:paraId="29968542" w14:textId="630614AA" w:rsidR="00263A6B" w:rsidRDefault="00263A6B" w:rsidP="00263A6B">
      <w:pPr>
        <w:pStyle w:val="ListParagraph"/>
        <w:numPr>
          <w:ilvl w:val="0"/>
          <w:numId w:val="17"/>
        </w:numPr>
        <w:spacing w:line="240" w:lineRule="auto"/>
      </w:pPr>
      <w:r>
        <w:t>Tasks Page</w:t>
      </w:r>
    </w:p>
    <w:p w14:paraId="62E29E8A" w14:textId="2945DA85" w:rsidR="00263A6B" w:rsidRDefault="00263A6B" w:rsidP="00263A6B">
      <w:pPr>
        <w:pStyle w:val="ListParagraph"/>
        <w:numPr>
          <w:ilvl w:val="0"/>
          <w:numId w:val="17"/>
        </w:numPr>
        <w:spacing w:line="240" w:lineRule="auto"/>
      </w:pPr>
      <w:r>
        <w:t>Settings</w:t>
      </w:r>
    </w:p>
    <w:p w14:paraId="39476A06" w14:textId="43141DA7" w:rsidR="00263A6B" w:rsidRDefault="00263A6B" w:rsidP="00263A6B">
      <w:pPr>
        <w:pStyle w:val="ListParagraph"/>
        <w:spacing w:line="240" w:lineRule="auto"/>
      </w:pPr>
    </w:p>
    <w:p w14:paraId="71F93B41" w14:textId="583F850C" w:rsidR="00263A6B" w:rsidRDefault="00263A6B" w:rsidP="00263A6B">
      <w:pPr>
        <w:spacing w:line="240" w:lineRule="auto"/>
      </w:pPr>
      <w:r>
        <w:rPr>
          <w:noProof/>
        </w:rPr>
        <w:drawing>
          <wp:inline distT="0" distB="0" distL="0" distR="0" wp14:anchorId="341D58C5" wp14:editId="7B53A47B">
            <wp:extent cx="5486400" cy="2785745"/>
            <wp:effectExtent l="0" t="0" r="0" b="0"/>
            <wp:docPr id="470060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E3D0C54" w14:textId="222001D3" w:rsidR="00263A6B" w:rsidRDefault="00263A6B" w:rsidP="00263A6B">
      <w:pPr>
        <w:spacing w:line="240" w:lineRule="auto"/>
      </w:pPr>
      <w:r>
        <w:t xml:space="preserve">                                                            Figma Design Board Image </w:t>
      </w:r>
    </w:p>
    <w:p w14:paraId="1B4F657B" w14:textId="662FF37E" w:rsidR="00AE4A82" w:rsidRDefault="00AE4A82" w:rsidP="00AE4A82">
      <w:pPr>
        <w:pStyle w:val="Heading2"/>
        <w:spacing w:line="240" w:lineRule="auto"/>
      </w:pPr>
      <w:r>
        <w:rPr>
          <w:caps w:val="0"/>
          <w:sz w:val="32"/>
          <w:szCs w:val="32"/>
        </w:rPr>
        <w:t>File Structure</w:t>
      </w:r>
      <w:r>
        <w:t>:</w:t>
      </w:r>
    </w:p>
    <w:p w14:paraId="3369E08F" w14:textId="340EA277" w:rsidR="00AE4A82" w:rsidRDefault="00AE4A82" w:rsidP="00AE4A82">
      <w:r>
        <w:t xml:space="preserve">I wanted to keep the file structure very simple, although it ended up creating problems for me during changing and finding the specific code parts. So, I added comments in order to find chunks and pieces of my code easily. </w:t>
      </w:r>
      <w:r>
        <w:br/>
        <w:t>The main file structure is simple.</w:t>
      </w:r>
    </w:p>
    <w:p w14:paraId="0D6EB2EA" w14:textId="54E57222" w:rsidR="00AE4A82" w:rsidRPr="00AE4A82" w:rsidRDefault="00AE4A82" w:rsidP="00AE4A82">
      <w:r w:rsidRPr="00AE4A82">
        <w:drawing>
          <wp:inline distT="0" distB="0" distL="0" distR="0" wp14:anchorId="684B6806" wp14:editId="3566D7F5">
            <wp:extent cx="4084298" cy="2564977"/>
            <wp:effectExtent l="0" t="0" r="0" b="6985"/>
            <wp:docPr id="212647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78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7971" cy="256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3921" w14:textId="77777777" w:rsidR="00AE4A82" w:rsidRDefault="00AE4A82" w:rsidP="00263A6B">
      <w:pPr>
        <w:spacing w:line="240" w:lineRule="auto"/>
      </w:pPr>
    </w:p>
    <w:p w14:paraId="20A90AB3" w14:textId="77777777" w:rsidR="00DE462A" w:rsidRDefault="00DE462A" w:rsidP="00263A6B">
      <w:pPr>
        <w:spacing w:line="240" w:lineRule="auto"/>
      </w:pPr>
    </w:p>
    <w:p w14:paraId="1670EA6E" w14:textId="77777777" w:rsidR="003D418A" w:rsidRDefault="003D418A" w:rsidP="003D418A">
      <w:pPr>
        <w:pStyle w:val="Heading2"/>
        <w:spacing w:line="240" w:lineRule="auto"/>
      </w:pPr>
      <w:r>
        <w:rPr>
          <w:sz w:val="32"/>
          <w:szCs w:val="32"/>
        </w:rPr>
        <w:lastRenderedPageBreak/>
        <w:t>S</w:t>
      </w:r>
      <w:r>
        <w:rPr>
          <w:caps w:val="0"/>
          <w:sz w:val="32"/>
          <w:szCs w:val="32"/>
        </w:rPr>
        <w:t>cript (JavaScript Implementation)</w:t>
      </w:r>
      <w:r>
        <w:t xml:space="preserve"> :</w:t>
      </w:r>
    </w:p>
    <w:p w14:paraId="603356DF" w14:textId="77777777" w:rsidR="003D418A" w:rsidRPr="003D418A" w:rsidRDefault="003D418A" w:rsidP="003D418A">
      <w:pPr>
        <w:rPr>
          <w:lang w:val="en-IN"/>
        </w:rPr>
      </w:pPr>
      <w:r w:rsidRPr="003D418A">
        <w:rPr>
          <w:lang w:val="en-IN"/>
        </w:rPr>
        <w:t>The JavaScript file (script.js) is responsible for handling all the logic, interactivity, and data storage of the Smart Study Planner.</w:t>
      </w:r>
      <w:r w:rsidRPr="003D418A">
        <w:rPr>
          <w:lang w:val="en-IN"/>
        </w:rPr>
        <w:br/>
        <w:t>The entire application works dynamically using JavaScript without any backend or external libraries.</w:t>
      </w:r>
    </w:p>
    <w:p w14:paraId="2C989B47" w14:textId="77777777" w:rsidR="003D418A" w:rsidRPr="003D418A" w:rsidRDefault="003D418A" w:rsidP="003D418A">
      <w:pPr>
        <w:rPr>
          <w:b/>
          <w:bCs/>
          <w:lang w:val="en-IN"/>
        </w:rPr>
      </w:pPr>
      <w:r w:rsidRPr="003D418A">
        <w:rPr>
          <w:b/>
          <w:bCs/>
          <w:lang w:val="en-IN"/>
        </w:rPr>
        <w:t xml:space="preserve">Data Storage using </w:t>
      </w:r>
      <w:proofErr w:type="spellStart"/>
      <w:r w:rsidRPr="003D418A">
        <w:rPr>
          <w:b/>
          <w:bCs/>
          <w:lang w:val="en-IN"/>
        </w:rPr>
        <w:t>LocalStorage</w:t>
      </w:r>
      <w:proofErr w:type="spellEnd"/>
    </w:p>
    <w:p w14:paraId="7589CCB4" w14:textId="77777777" w:rsidR="003D418A" w:rsidRPr="003D418A" w:rsidRDefault="003D418A" w:rsidP="003D418A">
      <w:pPr>
        <w:rPr>
          <w:lang w:val="en-IN"/>
        </w:rPr>
      </w:pPr>
      <w:r w:rsidRPr="003D418A">
        <w:rPr>
          <w:lang w:val="en-IN"/>
        </w:rPr>
        <w:t xml:space="preserve">To make sure that user data does not get lost after refreshing or closing the browser, I implemented </w:t>
      </w:r>
      <w:proofErr w:type="spellStart"/>
      <w:r w:rsidRPr="003D418A">
        <w:rPr>
          <w:b/>
          <w:bCs/>
          <w:lang w:val="en-IN"/>
        </w:rPr>
        <w:t>LocalStorage</w:t>
      </w:r>
      <w:proofErr w:type="spellEnd"/>
      <w:r w:rsidRPr="003D418A">
        <w:rPr>
          <w:lang w:val="en-IN"/>
        </w:rPr>
        <w:t>.</w:t>
      </w:r>
    </w:p>
    <w:p w14:paraId="427F1465" w14:textId="77777777" w:rsidR="003D418A" w:rsidRPr="003D418A" w:rsidRDefault="003D418A" w:rsidP="003D418A">
      <w:pPr>
        <w:rPr>
          <w:lang w:val="en-IN"/>
        </w:rPr>
      </w:pPr>
      <w:proofErr w:type="spellStart"/>
      <w:r w:rsidRPr="003D418A">
        <w:rPr>
          <w:lang w:val="en-IN"/>
        </w:rPr>
        <w:t>LocalStorage</w:t>
      </w:r>
      <w:proofErr w:type="spellEnd"/>
      <w:r w:rsidRPr="003D418A">
        <w:rPr>
          <w:lang w:val="en-IN"/>
        </w:rPr>
        <w:t xml:space="preserve"> works like a small internal database inside the browser where data is stored in </w:t>
      </w:r>
      <w:r w:rsidRPr="003D418A">
        <w:rPr>
          <w:b/>
          <w:bCs/>
          <w:lang w:val="en-IN"/>
        </w:rPr>
        <w:t>Key–Value pairs</w:t>
      </w:r>
      <w:r w:rsidRPr="003D418A">
        <w:rPr>
          <w:lang w:val="en-IN"/>
        </w:rPr>
        <w:t>.</w:t>
      </w:r>
    </w:p>
    <w:p w14:paraId="203E3C09" w14:textId="77777777" w:rsidR="003D418A" w:rsidRPr="003D418A" w:rsidRDefault="003D418A" w:rsidP="003D418A">
      <w:pPr>
        <w:rPr>
          <w:lang w:val="en-IN"/>
        </w:rPr>
      </w:pPr>
      <w:r w:rsidRPr="003D418A">
        <w:rPr>
          <w:lang w:val="en-IN"/>
        </w:rPr>
        <w:t>The following keys were used:</w:t>
      </w:r>
    </w:p>
    <w:p w14:paraId="0E91FAD7" w14:textId="77777777" w:rsidR="003D418A" w:rsidRPr="003D418A" w:rsidRDefault="003D418A" w:rsidP="003D418A">
      <w:pPr>
        <w:numPr>
          <w:ilvl w:val="0"/>
          <w:numId w:val="18"/>
        </w:numPr>
        <w:rPr>
          <w:lang w:val="en-IN"/>
        </w:rPr>
      </w:pPr>
      <w:proofErr w:type="spellStart"/>
      <w:r w:rsidRPr="003D418A">
        <w:rPr>
          <w:lang w:val="en-IN"/>
        </w:rPr>
        <w:t>studyPlannerNames</w:t>
      </w:r>
      <w:proofErr w:type="spellEnd"/>
      <w:r w:rsidRPr="003D418A">
        <w:rPr>
          <w:lang w:val="en-IN"/>
        </w:rPr>
        <w:t xml:space="preserve"> – Stores the list of subjects.</w:t>
      </w:r>
    </w:p>
    <w:p w14:paraId="1150CE38" w14:textId="77777777" w:rsidR="003D418A" w:rsidRPr="003D418A" w:rsidRDefault="003D418A" w:rsidP="003D418A">
      <w:pPr>
        <w:numPr>
          <w:ilvl w:val="0"/>
          <w:numId w:val="18"/>
        </w:numPr>
        <w:rPr>
          <w:lang w:val="en-IN"/>
        </w:rPr>
      </w:pPr>
      <w:proofErr w:type="spellStart"/>
      <w:r w:rsidRPr="003D418A">
        <w:rPr>
          <w:lang w:val="en-IN"/>
        </w:rPr>
        <w:t>studyPlannerTasks</w:t>
      </w:r>
      <w:proofErr w:type="spellEnd"/>
      <w:r w:rsidRPr="003D418A">
        <w:rPr>
          <w:lang w:val="en-IN"/>
        </w:rPr>
        <w:t xml:space="preserve"> – Stores all the tasks added by the user.</w:t>
      </w:r>
    </w:p>
    <w:p w14:paraId="6403F217" w14:textId="77777777" w:rsidR="003D418A" w:rsidRPr="003D418A" w:rsidRDefault="003D418A" w:rsidP="003D418A">
      <w:pPr>
        <w:numPr>
          <w:ilvl w:val="0"/>
          <w:numId w:val="18"/>
        </w:numPr>
        <w:rPr>
          <w:lang w:val="en-IN"/>
        </w:rPr>
      </w:pPr>
      <w:proofErr w:type="spellStart"/>
      <w:r w:rsidRPr="003D418A">
        <w:rPr>
          <w:lang w:val="en-IN"/>
        </w:rPr>
        <w:t>studyPlannerSchedule</w:t>
      </w:r>
      <w:proofErr w:type="spellEnd"/>
      <w:r w:rsidRPr="003D418A">
        <w:rPr>
          <w:lang w:val="en-IN"/>
        </w:rPr>
        <w:t xml:space="preserve"> – Stores weekly schedule data.</w:t>
      </w:r>
    </w:p>
    <w:p w14:paraId="066B3B98" w14:textId="77777777" w:rsidR="003D418A" w:rsidRPr="003D418A" w:rsidRDefault="003D418A" w:rsidP="003D418A">
      <w:pPr>
        <w:numPr>
          <w:ilvl w:val="0"/>
          <w:numId w:val="18"/>
        </w:numPr>
        <w:rPr>
          <w:lang w:val="en-IN"/>
        </w:rPr>
      </w:pPr>
      <w:proofErr w:type="spellStart"/>
      <w:r w:rsidRPr="003D418A">
        <w:rPr>
          <w:lang w:val="en-IN"/>
        </w:rPr>
        <w:t>studyPlannerTheme</w:t>
      </w:r>
      <w:proofErr w:type="spellEnd"/>
      <w:r w:rsidRPr="003D418A">
        <w:rPr>
          <w:lang w:val="en-IN"/>
        </w:rPr>
        <w:t xml:space="preserve"> – Stores the selected theme (Light/Dark).</w:t>
      </w:r>
    </w:p>
    <w:p w14:paraId="0B2BEA7A" w14:textId="79393564" w:rsidR="003D418A" w:rsidRDefault="003D418A" w:rsidP="003D418A">
      <w:pPr>
        <w:rPr>
          <w:lang w:val="en-IN"/>
        </w:rPr>
      </w:pPr>
      <w:r w:rsidRPr="003D418A">
        <w:rPr>
          <w:lang w:val="en-IN"/>
        </w:rPr>
        <w:t>Whenever the user adds or deletes information, the updated data is automatically saved.</w:t>
      </w:r>
      <w:r w:rsidRPr="003D418A">
        <w:rPr>
          <w:lang w:val="en-IN"/>
        </w:rPr>
        <w:br/>
        <w:t xml:space="preserve">This ensures </w:t>
      </w:r>
      <w:r w:rsidRPr="003D418A">
        <w:rPr>
          <w:b/>
          <w:bCs/>
          <w:lang w:val="en-IN"/>
        </w:rPr>
        <w:t>data persistence</w:t>
      </w:r>
      <w:r w:rsidRPr="003D418A">
        <w:rPr>
          <w:lang w:val="en-IN"/>
        </w:rPr>
        <w:t xml:space="preserve"> without requiring any server or login system</w:t>
      </w:r>
      <w:r>
        <w:rPr>
          <w:lang w:val="en-IN"/>
        </w:rPr>
        <w:t>.</w:t>
      </w:r>
    </w:p>
    <w:p w14:paraId="47940BF4" w14:textId="77777777" w:rsidR="003D418A" w:rsidRPr="003D418A" w:rsidRDefault="003D418A" w:rsidP="003D418A">
      <w:pPr>
        <w:rPr>
          <w:b/>
          <w:bCs/>
          <w:lang w:val="en-IN"/>
        </w:rPr>
      </w:pPr>
      <w:r w:rsidRPr="003D418A">
        <w:rPr>
          <w:b/>
          <w:bCs/>
          <w:lang w:val="en-IN"/>
        </w:rPr>
        <w:t>Main JavaScript Functions</w:t>
      </w:r>
    </w:p>
    <w:p w14:paraId="159B7459" w14:textId="77777777" w:rsidR="003D418A" w:rsidRPr="003D418A" w:rsidRDefault="003D418A" w:rsidP="003D418A">
      <w:pPr>
        <w:rPr>
          <w:lang w:val="en-IN"/>
        </w:rPr>
      </w:pPr>
      <w:r w:rsidRPr="003D418A">
        <w:rPr>
          <w:lang w:val="en-IN"/>
        </w:rPr>
        <w:t>The JavaScript code is divided into small reusable functions so that the logic remains simple and easy to understand.</w:t>
      </w:r>
    </w:p>
    <w:p w14:paraId="07CB329B" w14:textId="77777777" w:rsidR="003D418A" w:rsidRPr="003D418A" w:rsidRDefault="003D418A" w:rsidP="003D418A">
      <w:pPr>
        <w:rPr>
          <w:b/>
          <w:bCs/>
          <w:lang w:val="en-IN"/>
        </w:rPr>
      </w:pPr>
      <w:r w:rsidRPr="003D418A">
        <w:rPr>
          <w:b/>
          <w:bCs/>
          <w:lang w:val="en-IN"/>
        </w:rPr>
        <w:t>1. Data Handling Functions</w:t>
      </w:r>
    </w:p>
    <w:p w14:paraId="19612799" w14:textId="77777777" w:rsidR="003D418A" w:rsidRPr="003D418A" w:rsidRDefault="003D418A" w:rsidP="003D418A">
      <w:pPr>
        <w:numPr>
          <w:ilvl w:val="0"/>
          <w:numId w:val="19"/>
        </w:numPr>
        <w:rPr>
          <w:lang w:val="en-IN"/>
        </w:rPr>
      </w:pPr>
      <w:proofErr w:type="spellStart"/>
      <w:r w:rsidRPr="003D418A">
        <w:rPr>
          <w:b/>
          <w:bCs/>
          <w:lang w:val="en-IN"/>
        </w:rPr>
        <w:t>loadData</w:t>
      </w:r>
      <w:proofErr w:type="spellEnd"/>
      <w:r w:rsidRPr="003D418A">
        <w:rPr>
          <w:b/>
          <w:bCs/>
          <w:lang w:val="en-IN"/>
        </w:rPr>
        <w:t>()</w:t>
      </w:r>
      <w:r w:rsidRPr="003D418A">
        <w:rPr>
          <w:lang w:val="en-IN"/>
        </w:rPr>
        <w:br/>
        <w:t xml:space="preserve">This function runs when the website opens. It checks if any saved data exists in </w:t>
      </w:r>
      <w:proofErr w:type="spellStart"/>
      <w:r w:rsidRPr="003D418A">
        <w:rPr>
          <w:lang w:val="en-IN"/>
        </w:rPr>
        <w:t>LocalStorage</w:t>
      </w:r>
      <w:proofErr w:type="spellEnd"/>
      <w:r w:rsidRPr="003D418A">
        <w:rPr>
          <w:lang w:val="en-IN"/>
        </w:rPr>
        <w:t xml:space="preserve"> and loads it into arrays so it can be displayed on the screen.</w:t>
      </w:r>
    </w:p>
    <w:p w14:paraId="3F38D067" w14:textId="77777777" w:rsidR="003D418A" w:rsidRPr="003D418A" w:rsidRDefault="003D418A" w:rsidP="003D418A">
      <w:pPr>
        <w:numPr>
          <w:ilvl w:val="0"/>
          <w:numId w:val="19"/>
        </w:numPr>
        <w:rPr>
          <w:lang w:val="en-IN"/>
        </w:rPr>
      </w:pPr>
      <w:proofErr w:type="spellStart"/>
      <w:r w:rsidRPr="003D418A">
        <w:rPr>
          <w:b/>
          <w:bCs/>
          <w:lang w:val="en-IN"/>
        </w:rPr>
        <w:t>saveData</w:t>
      </w:r>
      <w:proofErr w:type="spellEnd"/>
      <w:r w:rsidRPr="003D418A">
        <w:rPr>
          <w:b/>
          <w:bCs/>
          <w:lang w:val="en-IN"/>
        </w:rPr>
        <w:t>()</w:t>
      </w:r>
      <w:r w:rsidRPr="003D418A">
        <w:rPr>
          <w:lang w:val="en-IN"/>
        </w:rPr>
        <w:br/>
        <w:t>This function runs whenever a change occurs (adding or deleting tasks, subjects, or schedules).</w:t>
      </w:r>
      <w:r w:rsidRPr="003D418A">
        <w:rPr>
          <w:lang w:val="en-IN"/>
        </w:rPr>
        <w:br/>
        <w:t xml:space="preserve">It converts the data into a string format using </w:t>
      </w:r>
      <w:proofErr w:type="spellStart"/>
      <w:r w:rsidRPr="003D418A">
        <w:rPr>
          <w:lang w:val="en-IN"/>
        </w:rPr>
        <w:t>JSON.stringify</w:t>
      </w:r>
      <w:proofErr w:type="spellEnd"/>
      <w:r w:rsidRPr="003D418A">
        <w:rPr>
          <w:lang w:val="en-IN"/>
        </w:rPr>
        <w:t xml:space="preserve">() and stores it in </w:t>
      </w:r>
      <w:proofErr w:type="spellStart"/>
      <w:r w:rsidRPr="003D418A">
        <w:rPr>
          <w:lang w:val="en-IN"/>
        </w:rPr>
        <w:t>LocalStorage</w:t>
      </w:r>
      <w:proofErr w:type="spellEnd"/>
      <w:r w:rsidRPr="003D418A">
        <w:rPr>
          <w:lang w:val="en-IN"/>
        </w:rPr>
        <w:t>.</w:t>
      </w:r>
    </w:p>
    <w:p w14:paraId="019FE5A0" w14:textId="77777777" w:rsidR="003D418A" w:rsidRDefault="003D418A" w:rsidP="003D418A">
      <w:pPr>
        <w:numPr>
          <w:ilvl w:val="0"/>
          <w:numId w:val="19"/>
        </w:numPr>
        <w:rPr>
          <w:lang w:val="en-IN"/>
        </w:rPr>
      </w:pPr>
      <w:proofErr w:type="spellStart"/>
      <w:r w:rsidRPr="003D418A">
        <w:rPr>
          <w:b/>
          <w:bCs/>
          <w:lang w:val="en-IN"/>
        </w:rPr>
        <w:t>resetData</w:t>
      </w:r>
      <w:proofErr w:type="spellEnd"/>
      <w:r w:rsidRPr="003D418A">
        <w:rPr>
          <w:b/>
          <w:bCs/>
          <w:lang w:val="en-IN"/>
        </w:rPr>
        <w:t>()</w:t>
      </w:r>
      <w:r w:rsidRPr="003D418A">
        <w:rPr>
          <w:lang w:val="en-IN"/>
        </w:rPr>
        <w:br/>
        <w:t xml:space="preserve">Clears all saved information from </w:t>
      </w:r>
      <w:proofErr w:type="spellStart"/>
      <w:r w:rsidRPr="003D418A">
        <w:rPr>
          <w:lang w:val="en-IN"/>
        </w:rPr>
        <w:t>LocalStorage</w:t>
      </w:r>
      <w:proofErr w:type="spellEnd"/>
      <w:r w:rsidRPr="003D418A">
        <w:rPr>
          <w:lang w:val="en-IN"/>
        </w:rPr>
        <w:t xml:space="preserve"> and refreshes the page to start from a clean state.</w:t>
      </w:r>
    </w:p>
    <w:p w14:paraId="72B70E1B" w14:textId="77777777" w:rsidR="003D418A" w:rsidRPr="003D418A" w:rsidRDefault="003D418A" w:rsidP="003D418A">
      <w:pPr>
        <w:rPr>
          <w:b/>
          <w:bCs/>
          <w:lang w:val="en-IN"/>
        </w:rPr>
      </w:pPr>
      <w:r w:rsidRPr="003D418A">
        <w:rPr>
          <w:b/>
          <w:bCs/>
          <w:lang w:val="en-IN"/>
        </w:rPr>
        <w:t>2. Navigation Functions</w:t>
      </w:r>
    </w:p>
    <w:p w14:paraId="73A515B8" w14:textId="77777777" w:rsidR="003D418A" w:rsidRPr="003D418A" w:rsidRDefault="003D418A" w:rsidP="003D418A">
      <w:pPr>
        <w:numPr>
          <w:ilvl w:val="0"/>
          <w:numId w:val="20"/>
        </w:numPr>
        <w:rPr>
          <w:lang w:val="en-IN"/>
        </w:rPr>
      </w:pPr>
      <w:proofErr w:type="spellStart"/>
      <w:r w:rsidRPr="003D418A">
        <w:rPr>
          <w:b/>
          <w:bCs/>
          <w:lang w:val="en-IN"/>
        </w:rPr>
        <w:lastRenderedPageBreak/>
        <w:t>showSection</w:t>
      </w:r>
      <w:proofErr w:type="spellEnd"/>
      <w:r w:rsidRPr="003D418A">
        <w:rPr>
          <w:b/>
          <w:bCs/>
          <w:lang w:val="en-IN"/>
        </w:rPr>
        <w:t>(</w:t>
      </w:r>
      <w:proofErr w:type="spellStart"/>
      <w:r w:rsidRPr="003D418A">
        <w:rPr>
          <w:b/>
          <w:bCs/>
          <w:lang w:val="en-IN"/>
        </w:rPr>
        <w:t>sectionId</w:t>
      </w:r>
      <w:proofErr w:type="spellEnd"/>
      <w:r w:rsidRPr="003D418A">
        <w:rPr>
          <w:b/>
          <w:bCs/>
          <w:lang w:val="en-IN"/>
        </w:rPr>
        <w:t>)</w:t>
      </w:r>
      <w:r w:rsidRPr="003D418A">
        <w:rPr>
          <w:lang w:val="en-IN"/>
        </w:rPr>
        <w:br/>
        <w:t>Controls page navigation. It hides all sections and only shows the selected section when a navigation tab is clicked.</w:t>
      </w:r>
      <w:r w:rsidRPr="003D418A">
        <w:rPr>
          <w:lang w:val="en-IN"/>
        </w:rPr>
        <w:br/>
        <w:t>It also highlights the active tab in the navbar.</w:t>
      </w:r>
    </w:p>
    <w:p w14:paraId="1F3F340C" w14:textId="77777777" w:rsidR="003D418A" w:rsidRPr="003D418A" w:rsidRDefault="003D418A" w:rsidP="003D418A">
      <w:pPr>
        <w:numPr>
          <w:ilvl w:val="0"/>
          <w:numId w:val="20"/>
        </w:numPr>
        <w:rPr>
          <w:lang w:val="en-IN"/>
        </w:rPr>
      </w:pPr>
      <w:proofErr w:type="spellStart"/>
      <w:r w:rsidRPr="003D418A">
        <w:rPr>
          <w:b/>
          <w:bCs/>
          <w:lang w:val="en-IN"/>
        </w:rPr>
        <w:t>goToAddTask</w:t>
      </w:r>
      <w:proofErr w:type="spellEnd"/>
      <w:r w:rsidRPr="003D418A">
        <w:rPr>
          <w:b/>
          <w:bCs/>
          <w:lang w:val="en-IN"/>
        </w:rPr>
        <w:t xml:space="preserve">() / </w:t>
      </w:r>
      <w:proofErr w:type="spellStart"/>
      <w:r w:rsidRPr="003D418A">
        <w:rPr>
          <w:b/>
          <w:bCs/>
          <w:lang w:val="en-IN"/>
        </w:rPr>
        <w:t>goToAddSchedule</w:t>
      </w:r>
      <w:proofErr w:type="spellEnd"/>
      <w:r w:rsidRPr="003D418A">
        <w:rPr>
          <w:b/>
          <w:bCs/>
          <w:lang w:val="en-IN"/>
        </w:rPr>
        <w:t>()</w:t>
      </w:r>
      <w:r w:rsidRPr="003D418A">
        <w:rPr>
          <w:lang w:val="en-IN"/>
        </w:rPr>
        <w:br/>
        <w:t>These are helper functions used in the Home dashboard’s quick actions. They automatically open the required page and pre-fill the current date or day for convenience.</w:t>
      </w:r>
    </w:p>
    <w:p w14:paraId="5181A6B2" w14:textId="77777777" w:rsidR="003D418A" w:rsidRPr="003D418A" w:rsidRDefault="003D418A" w:rsidP="003D418A">
      <w:pPr>
        <w:rPr>
          <w:b/>
          <w:bCs/>
          <w:lang w:val="en-IN"/>
        </w:rPr>
      </w:pPr>
      <w:r w:rsidRPr="003D418A">
        <w:rPr>
          <w:b/>
          <w:bCs/>
          <w:lang w:val="en-IN"/>
        </w:rPr>
        <w:t>3. Subject Management</w:t>
      </w:r>
    </w:p>
    <w:p w14:paraId="75E4E236" w14:textId="77777777" w:rsidR="003D418A" w:rsidRPr="003D418A" w:rsidRDefault="003D418A" w:rsidP="003D418A">
      <w:pPr>
        <w:numPr>
          <w:ilvl w:val="0"/>
          <w:numId w:val="21"/>
        </w:numPr>
        <w:rPr>
          <w:lang w:val="en-IN"/>
        </w:rPr>
      </w:pPr>
      <w:proofErr w:type="spellStart"/>
      <w:r w:rsidRPr="003D418A">
        <w:rPr>
          <w:b/>
          <w:bCs/>
          <w:lang w:val="en-IN"/>
        </w:rPr>
        <w:t>addSubject</w:t>
      </w:r>
      <w:proofErr w:type="spellEnd"/>
      <w:r w:rsidRPr="003D418A">
        <w:rPr>
          <w:b/>
          <w:bCs/>
          <w:lang w:val="en-IN"/>
        </w:rPr>
        <w:t>()</w:t>
      </w:r>
      <w:r w:rsidRPr="003D418A">
        <w:rPr>
          <w:lang w:val="en-IN"/>
        </w:rPr>
        <w:br/>
        <w:t>Takes input from the user and adds it to the subject list. After adding, the data is saved and displayed instantly.</w:t>
      </w:r>
    </w:p>
    <w:p w14:paraId="68C732DE" w14:textId="77777777" w:rsidR="003D418A" w:rsidRDefault="003D418A" w:rsidP="003D418A">
      <w:pPr>
        <w:numPr>
          <w:ilvl w:val="0"/>
          <w:numId w:val="21"/>
        </w:numPr>
        <w:rPr>
          <w:lang w:val="en-IN"/>
        </w:rPr>
      </w:pPr>
      <w:proofErr w:type="spellStart"/>
      <w:r w:rsidRPr="003D418A">
        <w:rPr>
          <w:b/>
          <w:bCs/>
          <w:lang w:val="en-IN"/>
        </w:rPr>
        <w:t>renderSubjects</w:t>
      </w:r>
      <w:proofErr w:type="spellEnd"/>
      <w:r w:rsidRPr="003D418A">
        <w:rPr>
          <w:b/>
          <w:bCs/>
          <w:lang w:val="en-IN"/>
        </w:rPr>
        <w:t>()</w:t>
      </w:r>
      <w:r w:rsidRPr="003D418A">
        <w:rPr>
          <w:lang w:val="en-IN"/>
        </w:rPr>
        <w:br/>
        <w:t>Loops through the subject array and dynamically creates list elements (&lt;li&gt;) in HTML.</w:t>
      </w:r>
      <w:r w:rsidRPr="003D418A">
        <w:rPr>
          <w:lang w:val="en-IN"/>
        </w:rPr>
        <w:br/>
        <w:t>It also updates the subject dropdown menu in the Task section.</w:t>
      </w:r>
    </w:p>
    <w:p w14:paraId="46756CFF" w14:textId="77777777" w:rsidR="003D418A" w:rsidRPr="003D418A" w:rsidRDefault="003D418A" w:rsidP="003D418A">
      <w:pPr>
        <w:rPr>
          <w:lang w:val="en-IN"/>
        </w:rPr>
      </w:pPr>
    </w:p>
    <w:p w14:paraId="10636BD5" w14:textId="77777777" w:rsidR="003D418A" w:rsidRPr="003D418A" w:rsidRDefault="003D418A" w:rsidP="003D418A">
      <w:pPr>
        <w:rPr>
          <w:lang w:val="en-IN"/>
        </w:rPr>
      </w:pPr>
    </w:p>
    <w:p w14:paraId="2A4770DF" w14:textId="77777777" w:rsidR="003D418A" w:rsidRPr="003D418A" w:rsidRDefault="003D418A" w:rsidP="003D418A">
      <w:pPr>
        <w:rPr>
          <w:b/>
          <w:bCs/>
          <w:lang w:val="en-IN"/>
        </w:rPr>
      </w:pPr>
      <w:r w:rsidRPr="003D418A">
        <w:rPr>
          <w:b/>
          <w:bCs/>
          <w:lang w:val="en-IN"/>
        </w:rPr>
        <w:t>4. Task Management</w:t>
      </w:r>
    </w:p>
    <w:p w14:paraId="11C1D981" w14:textId="77777777" w:rsidR="003D418A" w:rsidRPr="003D418A" w:rsidRDefault="003D418A" w:rsidP="003D418A">
      <w:pPr>
        <w:numPr>
          <w:ilvl w:val="0"/>
          <w:numId w:val="22"/>
        </w:numPr>
        <w:rPr>
          <w:lang w:val="en-IN"/>
        </w:rPr>
      </w:pPr>
      <w:proofErr w:type="spellStart"/>
      <w:r w:rsidRPr="003D418A">
        <w:rPr>
          <w:b/>
          <w:bCs/>
          <w:lang w:val="en-IN"/>
        </w:rPr>
        <w:t>addTask</w:t>
      </w:r>
      <w:proofErr w:type="spellEnd"/>
      <w:r w:rsidRPr="003D418A">
        <w:rPr>
          <w:b/>
          <w:bCs/>
          <w:lang w:val="en-IN"/>
        </w:rPr>
        <w:t>()</w:t>
      </w:r>
      <w:r w:rsidRPr="003D418A">
        <w:rPr>
          <w:lang w:val="en-IN"/>
        </w:rPr>
        <w:br/>
        <w:t>Creates a new task object containing:</w:t>
      </w:r>
    </w:p>
    <w:p w14:paraId="54C1F012" w14:textId="77777777" w:rsidR="003D418A" w:rsidRPr="003D418A" w:rsidRDefault="003D418A" w:rsidP="003D418A">
      <w:pPr>
        <w:numPr>
          <w:ilvl w:val="1"/>
          <w:numId w:val="22"/>
        </w:numPr>
        <w:rPr>
          <w:lang w:val="en-IN"/>
        </w:rPr>
      </w:pPr>
      <w:r w:rsidRPr="003D418A">
        <w:rPr>
          <w:lang w:val="en-IN"/>
        </w:rPr>
        <w:t>Unique ID</w:t>
      </w:r>
    </w:p>
    <w:p w14:paraId="2F23C3F2" w14:textId="77777777" w:rsidR="003D418A" w:rsidRPr="003D418A" w:rsidRDefault="003D418A" w:rsidP="003D418A">
      <w:pPr>
        <w:numPr>
          <w:ilvl w:val="1"/>
          <w:numId w:val="22"/>
        </w:numPr>
        <w:rPr>
          <w:lang w:val="en-IN"/>
        </w:rPr>
      </w:pPr>
      <w:r w:rsidRPr="003D418A">
        <w:rPr>
          <w:lang w:val="en-IN"/>
        </w:rPr>
        <w:t>Task Title</w:t>
      </w:r>
    </w:p>
    <w:p w14:paraId="0A20F9DA" w14:textId="77777777" w:rsidR="003D418A" w:rsidRPr="003D418A" w:rsidRDefault="003D418A" w:rsidP="003D418A">
      <w:pPr>
        <w:numPr>
          <w:ilvl w:val="1"/>
          <w:numId w:val="22"/>
        </w:numPr>
        <w:rPr>
          <w:lang w:val="en-IN"/>
        </w:rPr>
      </w:pPr>
      <w:r w:rsidRPr="003D418A">
        <w:rPr>
          <w:lang w:val="en-IN"/>
        </w:rPr>
        <w:t>Subject</w:t>
      </w:r>
    </w:p>
    <w:p w14:paraId="2E1DD8FE" w14:textId="77777777" w:rsidR="003D418A" w:rsidRPr="003D418A" w:rsidRDefault="003D418A" w:rsidP="003D418A">
      <w:pPr>
        <w:numPr>
          <w:ilvl w:val="1"/>
          <w:numId w:val="22"/>
        </w:numPr>
        <w:rPr>
          <w:lang w:val="en-IN"/>
        </w:rPr>
      </w:pPr>
      <w:r w:rsidRPr="003D418A">
        <w:rPr>
          <w:lang w:val="en-IN"/>
        </w:rPr>
        <w:t>Date</w:t>
      </w:r>
    </w:p>
    <w:p w14:paraId="4A1A55F9" w14:textId="77777777" w:rsidR="003D418A" w:rsidRPr="003D418A" w:rsidRDefault="003D418A" w:rsidP="003D418A">
      <w:pPr>
        <w:numPr>
          <w:ilvl w:val="1"/>
          <w:numId w:val="22"/>
        </w:numPr>
        <w:rPr>
          <w:lang w:val="en-IN"/>
        </w:rPr>
      </w:pPr>
      <w:r w:rsidRPr="003D418A">
        <w:rPr>
          <w:lang w:val="en-IN"/>
        </w:rPr>
        <w:t>Completion Status</w:t>
      </w:r>
    </w:p>
    <w:p w14:paraId="6F611928" w14:textId="77777777" w:rsidR="003D418A" w:rsidRPr="003D418A" w:rsidRDefault="003D418A" w:rsidP="003D418A">
      <w:pPr>
        <w:numPr>
          <w:ilvl w:val="0"/>
          <w:numId w:val="22"/>
        </w:numPr>
        <w:rPr>
          <w:lang w:val="en-IN"/>
        </w:rPr>
      </w:pPr>
      <w:proofErr w:type="spellStart"/>
      <w:r w:rsidRPr="003D418A">
        <w:rPr>
          <w:b/>
          <w:bCs/>
          <w:lang w:val="en-IN"/>
        </w:rPr>
        <w:t>renderTasks</w:t>
      </w:r>
      <w:proofErr w:type="spellEnd"/>
      <w:r w:rsidRPr="003D418A">
        <w:rPr>
          <w:b/>
          <w:bCs/>
          <w:lang w:val="en-IN"/>
        </w:rPr>
        <w:t>()</w:t>
      </w:r>
    </w:p>
    <w:p w14:paraId="7B0EFC5A" w14:textId="77777777" w:rsidR="003D418A" w:rsidRPr="003D418A" w:rsidRDefault="003D418A" w:rsidP="003D418A">
      <w:pPr>
        <w:numPr>
          <w:ilvl w:val="1"/>
          <w:numId w:val="22"/>
        </w:numPr>
        <w:rPr>
          <w:lang w:val="en-IN"/>
        </w:rPr>
      </w:pPr>
      <w:r w:rsidRPr="003D418A">
        <w:rPr>
          <w:lang w:val="en-IN"/>
        </w:rPr>
        <w:t>Sorts tasks according to date.</w:t>
      </w:r>
    </w:p>
    <w:p w14:paraId="08F40D66" w14:textId="77777777" w:rsidR="003D418A" w:rsidRPr="003D418A" w:rsidRDefault="003D418A" w:rsidP="003D418A">
      <w:pPr>
        <w:numPr>
          <w:ilvl w:val="1"/>
          <w:numId w:val="22"/>
        </w:numPr>
        <w:rPr>
          <w:lang w:val="en-IN"/>
        </w:rPr>
      </w:pPr>
      <w:r w:rsidRPr="003D418A">
        <w:rPr>
          <w:lang w:val="en-IN"/>
        </w:rPr>
        <w:t>Displays all tasks in the Tasks tab.</w:t>
      </w:r>
    </w:p>
    <w:p w14:paraId="15B2A98B" w14:textId="77777777" w:rsidR="003D418A" w:rsidRPr="003D418A" w:rsidRDefault="003D418A" w:rsidP="003D418A">
      <w:pPr>
        <w:numPr>
          <w:ilvl w:val="1"/>
          <w:numId w:val="22"/>
        </w:numPr>
        <w:rPr>
          <w:lang w:val="en-IN"/>
        </w:rPr>
      </w:pPr>
      <w:r w:rsidRPr="003D418A">
        <w:rPr>
          <w:lang w:val="en-IN"/>
        </w:rPr>
        <w:t xml:space="preserve">Filters and shows only </w:t>
      </w:r>
      <w:r w:rsidRPr="003D418A">
        <w:rPr>
          <w:b/>
          <w:bCs/>
          <w:lang w:val="en-IN"/>
        </w:rPr>
        <w:t>today’s tasks</w:t>
      </w:r>
      <w:r w:rsidRPr="003D418A">
        <w:rPr>
          <w:lang w:val="en-IN"/>
        </w:rPr>
        <w:t xml:space="preserve"> on the Home Dashboard.</w:t>
      </w:r>
    </w:p>
    <w:p w14:paraId="0AAF88EE" w14:textId="77777777" w:rsidR="003D418A" w:rsidRPr="003D418A" w:rsidRDefault="003D418A" w:rsidP="003D418A">
      <w:pPr>
        <w:rPr>
          <w:b/>
          <w:bCs/>
          <w:lang w:val="en-IN"/>
        </w:rPr>
      </w:pPr>
      <w:r w:rsidRPr="003D418A">
        <w:rPr>
          <w:b/>
          <w:bCs/>
          <w:lang w:val="en-IN"/>
        </w:rPr>
        <w:t>5. Schedule Management</w:t>
      </w:r>
    </w:p>
    <w:p w14:paraId="0B24B9A7" w14:textId="77777777" w:rsidR="003D418A" w:rsidRPr="003D418A" w:rsidRDefault="003D418A" w:rsidP="003D418A">
      <w:pPr>
        <w:numPr>
          <w:ilvl w:val="0"/>
          <w:numId w:val="23"/>
        </w:numPr>
        <w:rPr>
          <w:lang w:val="en-IN"/>
        </w:rPr>
      </w:pPr>
      <w:proofErr w:type="spellStart"/>
      <w:r w:rsidRPr="003D418A">
        <w:rPr>
          <w:b/>
          <w:bCs/>
          <w:lang w:val="en-IN"/>
        </w:rPr>
        <w:t>addSchedule</w:t>
      </w:r>
      <w:proofErr w:type="spellEnd"/>
      <w:r w:rsidRPr="003D418A">
        <w:rPr>
          <w:b/>
          <w:bCs/>
          <w:lang w:val="en-IN"/>
        </w:rPr>
        <w:t>()</w:t>
      </w:r>
      <w:r w:rsidRPr="003D418A">
        <w:rPr>
          <w:lang w:val="en-IN"/>
        </w:rPr>
        <w:br/>
        <w:t>Allows users to add classes or activities for specific days.</w:t>
      </w:r>
    </w:p>
    <w:p w14:paraId="1AF2EF12" w14:textId="77777777" w:rsidR="003D418A" w:rsidRPr="003D418A" w:rsidRDefault="003D418A" w:rsidP="003D418A">
      <w:pPr>
        <w:numPr>
          <w:ilvl w:val="0"/>
          <w:numId w:val="23"/>
        </w:numPr>
        <w:rPr>
          <w:lang w:val="en-IN"/>
        </w:rPr>
      </w:pPr>
      <w:proofErr w:type="spellStart"/>
      <w:r w:rsidRPr="003D418A">
        <w:rPr>
          <w:b/>
          <w:bCs/>
          <w:lang w:val="en-IN"/>
        </w:rPr>
        <w:lastRenderedPageBreak/>
        <w:t>renderSchedule</w:t>
      </w:r>
      <w:proofErr w:type="spellEnd"/>
      <w:r w:rsidRPr="003D418A">
        <w:rPr>
          <w:b/>
          <w:bCs/>
          <w:lang w:val="en-IN"/>
        </w:rPr>
        <w:t>()</w:t>
      </w:r>
      <w:r w:rsidRPr="003D418A">
        <w:rPr>
          <w:lang w:val="en-IN"/>
        </w:rPr>
        <w:br/>
        <w:t>Groups schedule entries by weekdays and displays them properly.</w:t>
      </w:r>
      <w:r w:rsidRPr="003D418A">
        <w:rPr>
          <w:lang w:val="en-IN"/>
        </w:rPr>
        <w:br/>
        <w:t>It also shows the current day’s schedule on the dashboard.</w:t>
      </w:r>
    </w:p>
    <w:p w14:paraId="5EC190B9" w14:textId="77777777" w:rsidR="0003096B" w:rsidRPr="0003096B" w:rsidRDefault="0003096B" w:rsidP="0003096B">
      <w:pPr>
        <w:rPr>
          <w:b/>
          <w:bCs/>
          <w:lang w:val="en-IN"/>
        </w:rPr>
      </w:pPr>
      <w:r w:rsidRPr="0003096B">
        <w:rPr>
          <w:b/>
          <w:bCs/>
          <w:lang w:val="en-IN"/>
        </w:rPr>
        <w:t>Styling Interaction with JavaScript</w:t>
      </w:r>
    </w:p>
    <w:p w14:paraId="42DA0224" w14:textId="77777777" w:rsidR="0003096B" w:rsidRPr="0003096B" w:rsidRDefault="0003096B" w:rsidP="0003096B">
      <w:pPr>
        <w:rPr>
          <w:lang w:val="en-IN"/>
        </w:rPr>
      </w:pPr>
      <w:r w:rsidRPr="0003096B">
        <w:rPr>
          <w:lang w:val="en-IN"/>
        </w:rPr>
        <w:t>JavaScript also interacts with CSS for theme switching:</w:t>
      </w:r>
    </w:p>
    <w:p w14:paraId="4090FF5C" w14:textId="77777777" w:rsidR="0003096B" w:rsidRPr="0003096B" w:rsidRDefault="0003096B" w:rsidP="0003096B">
      <w:pPr>
        <w:numPr>
          <w:ilvl w:val="0"/>
          <w:numId w:val="24"/>
        </w:numPr>
        <w:rPr>
          <w:lang w:val="en-IN"/>
        </w:rPr>
      </w:pPr>
      <w:r w:rsidRPr="0003096B">
        <w:rPr>
          <w:lang w:val="en-IN"/>
        </w:rPr>
        <w:t>CSS Variables are defined in style.css.</w:t>
      </w:r>
    </w:p>
    <w:p w14:paraId="15A155EC" w14:textId="77777777" w:rsidR="0003096B" w:rsidRPr="0003096B" w:rsidRDefault="0003096B" w:rsidP="0003096B">
      <w:pPr>
        <w:numPr>
          <w:ilvl w:val="0"/>
          <w:numId w:val="24"/>
        </w:numPr>
        <w:rPr>
          <w:lang w:val="en-IN"/>
        </w:rPr>
      </w:pPr>
      <w:r w:rsidRPr="0003096B">
        <w:rPr>
          <w:lang w:val="en-IN"/>
        </w:rPr>
        <w:t>When the user switches theme, a class called .dark-theme is added or removed from the &lt;body&gt; element.</w:t>
      </w:r>
    </w:p>
    <w:p w14:paraId="78D6ED8F" w14:textId="03953376" w:rsidR="00BF1808" w:rsidRDefault="0003096B" w:rsidP="00BF1808">
      <w:pPr>
        <w:numPr>
          <w:ilvl w:val="0"/>
          <w:numId w:val="24"/>
        </w:numPr>
        <w:rPr>
          <w:lang w:val="en-IN"/>
        </w:rPr>
      </w:pPr>
      <w:r w:rsidRPr="0003096B">
        <w:rPr>
          <w:lang w:val="en-IN"/>
        </w:rPr>
        <w:t xml:space="preserve">This changes </w:t>
      </w:r>
      <w:proofErr w:type="spellStart"/>
      <w:r w:rsidRPr="0003096B">
        <w:rPr>
          <w:lang w:val="en-IN"/>
        </w:rPr>
        <w:t>color</w:t>
      </w:r>
      <w:proofErr w:type="spellEnd"/>
      <w:r w:rsidRPr="0003096B">
        <w:rPr>
          <w:lang w:val="en-IN"/>
        </w:rPr>
        <w:t xml:space="preserve"> variables instantly without reloading the page.</w:t>
      </w:r>
    </w:p>
    <w:p w14:paraId="4534857E" w14:textId="77777777" w:rsidR="00BF1808" w:rsidRPr="00BF1808" w:rsidRDefault="00BF1808" w:rsidP="00BF1808">
      <w:pPr>
        <w:rPr>
          <w:lang w:val="en-IN"/>
        </w:rPr>
      </w:pPr>
    </w:p>
    <w:p w14:paraId="417FEBD5" w14:textId="3BB24B0E" w:rsidR="00F9663F" w:rsidRDefault="004707B7" w:rsidP="00AF0375">
      <w:pPr>
        <w:rPr>
          <w:sz w:val="40"/>
          <w:szCs w:val="40"/>
          <w:lang w:val="en-IN"/>
        </w:rPr>
      </w:pPr>
      <w:r>
        <w:rPr>
          <w:sz w:val="40"/>
          <w:szCs w:val="40"/>
          <w:lang w:val="en-IN"/>
        </w:rPr>
        <w:t xml:space="preserve">Hyper </w:t>
      </w:r>
      <w:r w:rsidRPr="004707B7">
        <w:rPr>
          <w:sz w:val="40"/>
          <w:szCs w:val="40"/>
          <w:lang w:val="en-IN"/>
        </w:rPr>
        <w:t xml:space="preserve">Links : </w:t>
      </w:r>
    </w:p>
    <w:p w14:paraId="7B09BDB4" w14:textId="328058FD" w:rsidR="00A56127" w:rsidRPr="00A56127" w:rsidRDefault="00A56127" w:rsidP="00AF0375">
      <w:pPr>
        <w:rPr>
          <w:sz w:val="28"/>
          <w:szCs w:val="28"/>
          <w:lang w:val="en-IN"/>
        </w:rPr>
      </w:pPr>
      <w:proofErr w:type="spellStart"/>
      <w:r w:rsidRPr="00A56127">
        <w:rPr>
          <w:sz w:val="28"/>
          <w:szCs w:val="28"/>
          <w:lang w:val="en-IN"/>
        </w:rPr>
        <w:t>Github</w:t>
      </w:r>
      <w:proofErr w:type="spellEnd"/>
      <w:r w:rsidRPr="00A56127">
        <w:rPr>
          <w:sz w:val="28"/>
          <w:szCs w:val="28"/>
          <w:lang w:val="en-IN"/>
        </w:rPr>
        <w:t xml:space="preserve"> Repository Link : </w:t>
      </w:r>
      <w:hyperlink r:id="rId11" w:history="1">
        <w:r w:rsidRPr="00A56127">
          <w:rPr>
            <w:rStyle w:val="Hyperlink"/>
            <w:sz w:val="28"/>
            <w:szCs w:val="28"/>
            <w:lang w:val="en-IN"/>
          </w:rPr>
          <w:t xml:space="preserve">Smart Study Planner </w:t>
        </w:r>
        <w:proofErr w:type="spellStart"/>
        <w:r w:rsidRPr="00A56127">
          <w:rPr>
            <w:rStyle w:val="Hyperlink"/>
            <w:sz w:val="28"/>
            <w:szCs w:val="28"/>
            <w:lang w:val="en-IN"/>
          </w:rPr>
          <w:t>Github</w:t>
        </w:r>
        <w:proofErr w:type="spellEnd"/>
      </w:hyperlink>
    </w:p>
    <w:p w14:paraId="3B3965F8" w14:textId="5197C968" w:rsidR="00AD6775" w:rsidRDefault="00AF0375" w:rsidP="00AD6775">
      <w:pPr>
        <w:rPr>
          <w:lang w:val="en-IN"/>
        </w:rPr>
      </w:pPr>
      <w:r>
        <w:rPr>
          <w:lang w:val="en-IN"/>
        </w:rPr>
        <w:t xml:space="preserve">Hosted Website Link : </w:t>
      </w:r>
      <w:hyperlink r:id="rId12" w:history="1">
        <w:r w:rsidRPr="00BF1808">
          <w:rPr>
            <w:rStyle w:val="Hyperlink"/>
            <w:lang w:val="en-IN"/>
          </w:rPr>
          <w:t xml:space="preserve">Smart Study Planner </w:t>
        </w:r>
        <w:r w:rsidR="00BF1808" w:rsidRPr="00BF1808">
          <w:rPr>
            <w:rStyle w:val="Hyperlink"/>
            <w:lang w:val="en-IN"/>
          </w:rPr>
          <w:t>Website</w:t>
        </w:r>
      </w:hyperlink>
    </w:p>
    <w:p w14:paraId="46B3E003" w14:textId="68A4E58F" w:rsidR="00AD6775" w:rsidRDefault="00AD6775" w:rsidP="00AD6775">
      <w:pPr>
        <w:rPr>
          <w:lang w:val="en-IN"/>
        </w:rPr>
      </w:pPr>
      <w:r>
        <w:rPr>
          <w:lang w:val="en-IN"/>
        </w:rPr>
        <w:t xml:space="preserve">Figma Design Link : </w:t>
      </w:r>
      <w:hyperlink r:id="rId13" w:history="1">
        <w:r w:rsidRPr="00BF1808">
          <w:rPr>
            <w:rStyle w:val="Hyperlink"/>
            <w:lang w:val="en-IN"/>
          </w:rPr>
          <w:t>Smart Study Planner</w:t>
        </w:r>
        <w:r w:rsidRPr="00BF1808">
          <w:rPr>
            <w:rStyle w:val="Hyperlink"/>
            <w:lang w:val="en-IN"/>
          </w:rPr>
          <w:t xml:space="preserve"> </w:t>
        </w:r>
        <w:r w:rsidRPr="00BF1808">
          <w:rPr>
            <w:rStyle w:val="Hyperlink"/>
            <w:lang w:val="en-IN"/>
          </w:rPr>
          <w:t>Figma</w:t>
        </w:r>
      </w:hyperlink>
    </w:p>
    <w:p w14:paraId="5402A2C4" w14:textId="77777777" w:rsidR="003D418A" w:rsidRPr="003D418A" w:rsidRDefault="003D418A" w:rsidP="003D418A">
      <w:pPr>
        <w:rPr>
          <w:lang w:val="en-IN"/>
        </w:rPr>
      </w:pPr>
    </w:p>
    <w:p w14:paraId="27ADAB53" w14:textId="77777777" w:rsidR="003D418A" w:rsidRPr="003D418A" w:rsidRDefault="003D418A" w:rsidP="003D418A"/>
    <w:p w14:paraId="11B15060" w14:textId="13FAC554" w:rsidR="003D418A" w:rsidRDefault="003D418A" w:rsidP="003D418A">
      <w:pPr>
        <w:pStyle w:val="Heading2"/>
        <w:spacing w:line="240" w:lineRule="auto"/>
      </w:pPr>
      <w:r>
        <w:t xml:space="preserve"> </w:t>
      </w:r>
    </w:p>
    <w:p w14:paraId="5643688A" w14:textId="77777777" w:rsidR="003D418A" w:rsidRDefault="003D418A" w:rsidP="00263A6B">
      <w:pPr>
        <w:spacing w:line="240" w:lineRule="auto"/>
      </w:pPr>
    </w:p>
    <w:sectPr w:rsidR="003D418A" w:rsidSect="00001130">
      <w:footerReference w:type="default" r:id="rId14"/>
      <w:pgSz w:w="12240" w:h="15840"/>
      <w:pgMar w:top="56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4C144" w14:textId="77777777" w:rsidR="00900AE4" w:rsidRDefault="00900AE4" w:rsidP="00C6554A">
      <w:pPr>
        <w:spacing w:before="0" w:after="0" w:line="240" w:lineRule="auto"/>
      </w:pPr>
      <w:r>
        <w:separator/>
      </w:r>
    </w:p>
  </w:endnote>
  <w:endnote w:type="continuationSeparator" w:id="0">
    <w:p w14:paraId="13BCF027" w14:textId="77777777" w:rsidR="00900AE4" w:rsidRDefault="00900AE4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737F9" w14:textId="77777777" w:rsidR="00000000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BF7FE" w14:textId="77777777" w:rsidR="00900AE4" w:rsidRDefault="00900AE4" w:rsidP="00C6554A">
      <w:pPr>
        <w:spacing w:before="0" w:after="0" w:line="240" w:lineRule="auto"/>
      </w:pPr>
      <w:r>
        <w:separator/>
      </w:r>
    </w:p>
  </w:footnote>
  <w:footnote w:type="continuationSeparator" w:id="0">
    <w:p w14:paraId="24217DEE" w14:textId="77777777" w:rsidR="00900AE4" w:rsidRDefault="00900AE4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38177F"/>
    <w:multiLevelType w:val="multilevel"/>
    <w:tmpl w:val="44A4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25B560A"/>
    <w:multiLevelType w:val="multilevel"/>
    <w:tmpl w:val="F840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E1B65"/>
    <w:multiLevelType w:val="multilevel"/>
    <w:tmpl w:val="736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A4D22"/>
    <w:multiLevelType w:val="multilevel"/>
    <w:tmpl w:val="B11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D8C35ED"/>
    <w:multiLevelType w:val="multilevel"/>
    <w:tmpl w:val="FC5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14B2D"/>
    <w:multiLevelType w:val="multilevel"/>
    <w:tmpl w:val="65E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23422"/>
    <w:multiLevelType w:val="hybridMultilevel"/>
    <w:tmpl w:val="6FDA5C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171BEF"/>
    <w:multiLevelType w:val="multilevel"/>
    <w:tmpl w:val="948C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61EB4"/>
    <w:multiLevelType w:val="multilevel"/>
    <w:tmpl w:val="309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549146">
    <w:abstractNumId w:val="9"/>
  </w:num>
  <w:num w:numId="2" w16cid:durableId="1383483477">
    <w:abstractNumId w:val="8"/>
  </w:num>
  <w:num w:numId="3" w16cid:durableId="311060417">
    <w:abstractNumId w:val="8"/>
  </w:num>
  <w:num w:numId="4" w16cid:durableId="1604344577">
    <w:abstractNumId w:val="9"/>
  </w:num>
  <w:num w:numId="5" w16cid:durableId="1778867834">
    <w:abstractNumId w:val="16"/>
  </w:num>
  <w:num w:numId="6" w16cid:durableId="163400391">
    <w:abstractNumId w:val="10"/>
  </w:num>
  <w:num w:numId="7" w16cid:durableId="767773984">
    <w:abstractNumId w:val="12"/>
  </w:num>
  <w:num w:numId="8" w16cid:durableId="2135754372">
    <w:abstractNumId w:val="7"/>
  </w:num>
  <w:num w:numId="9" w16cid:durableId="1633366529">
    <w:abstractNumId w:val="6"/>
  </w:num>
  <w:num w:numId="10" w16cid:durableId="1235041812">
    <w:abstractNumId w:val="5"/>
  </w:num>
  <w:num w:numId="11" w16cid:durableId="638923776">
    <w:abstractNumId w:val="4"/>
  </w:num>
  <w:num w:numId="12" w16cid:durableId="566768345">
    <w:abstractNumId w:val="3"/>
  </w:num>
  <w:num w:numId="13" w16cid:durableId="2023045780">
    <w:abstractNumId w:val="2"/>
  </w:num>
  <w:num w:numId="14" w16cid:durableId="2048482284">
    <w:abstractNumId w:val="1"/>
  </w:num>
  <w:num w:numId="15" w16cid:durableId="15428196">
    <w:abstractNumId w:val="0"/>
  </w:num>
  <w:num w:numId="16" w16cid:durableId="1655648721">
    <w:abstractNumId w:val="18"/>
  </w:num>
  <w:num w:numId="17" w16cid:durableId="1060788751">
    <w:abstractNumId w:val="19"/>
  </w:num>
  <w:num w:numId="18" w16cid:durableId="848912829">
    <w:abstractNumId w:val="14"/>
  </w:num>
  <w:num w:numId="19" w16cid:durableId="454101293">
    <w:abstractNumId w:val="21"/>
  </w:num>
  <w:num w:numId="20" w16cid:durableId="475072478">
    <w:abstractNumId w:val="15"/>
  </w:num>
  <w:num w:numId="21" w16cid:durableId="216280323">
    <w:abstractNumId w:val="20"/>
  </w:num>
  <w:num w:numId="22" w16cid:durableId="1603996612">
    <w:abstractNumId w:val="17"/>
  </w:num>
  <w:num w:numId="23" w16cid:durableId="244219416">
    <w:abstractNumId w:val="13"/>
  </w:num>
  <w:num w:numId="24" w16cid:durableId="19263824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4D9"/>
    <w:rsid w:val="00001130"/>
    <w:rsid w:val="0003096B"/>
    <w:rsid w:val="002554CD"/>
    <w:rsid w:val="00263A6B"/>
    <w:rsid w:val="00293B83"/>
    <w:rsid w:val="002B4294"/>
    <w:rsid w:val="00333D0D"/>
    <w:rsid w:val="003D418A"/>
    <w:rsid w:val="004545D0"/>
    <w:rsid w:val="004707B7"/>
    <w:rsid w:val="004C049F"/>
    <w:rsid w:val="005000E2"/>
    <w:rsid w:val="00514986"/>
    <w:rsid w:val="006904D9"/>
    <w:rsid w:val="006A3CE7"/>
    <w:rsid w:val="006A680C"/>
    <w:rsid w:val="00900AE4"/>
    <w:rsid w:val="00A56127"/>
    <w:rsid w:val="00AD6775"/>
    <w:rsid w:val="00AE4A82"/>
    <w:rsid w:val="00AF0375"/>
    <w:rsid w:val="00BF1808"/>
    <w:rsid w:val="00C6554A"/>
    <w:rsid w:val="00CB0F62"/>
    <w:rsid w:val="00CB713A"/>
    <w:rsid w:val="00DE462A"/>
    <w:rsid w:val="00ED7C44"/>
    <w:rsid w:val="00F9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BBD00"/>
  <w15:chartTrackingRefBased/>
  <w15:docId w15:val="{F7A9EEEE-729A-476C-A7DB-BCC95098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1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1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77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263A6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263A6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E462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18A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18A"/>
    <w:rPr>
      <w:rFonts w:asciiTheme="majorHAnsi" w:eastAsiaTheme="majorEastAsia" w:hAnsiTheme="majorHAnsi" w:cstheme="majorBidi"/>
      <w:color w:val="007789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igma.com/design/kEkZ0BGteN36rJmRdD7Mj2/Smart-Study-Planner?node-id=0-1&amp;t=B9JwJ3bPUTKoj1R9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martstudyplanner202.netlify.app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uditjangra/Smart-Study-Planne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ditj\AppData\Local\Microsoft\Office\16.0\DTS\en-IN%7b2776C35F-44A7-4FDA-86D8-DEDC93E6BD63%7d\%7b9AA31361-97B6-4368-9C8F-F4FB96C446A1%7dTF1f75cea0-c848-4caf-b47d-6cb36ce18799d83c335b_win32-12e0587c7c54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96C4A-AF4D-4AA3-93F8-C97F4418A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{9AA31361-97B6-4368-9C8F-F4FB96C446A1}TF1f75cea0-c848-4caf-b47d-6cb36ce18799d83c335b_win32-12e0587c7c54</Template>
  <TotalTime>6</TotalTime>
  <Pages>6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Jangra</dc:creator>
  <cp:keywords/>
  <dc:description/>
  <cp:lastModifiedBy>Udit</cp:lastModifiedBy>
  <cp:revision>8</cp:revision>
  <cp:lastPrinted>2026-02-08T20:05:00Z</cp:lastPrinted>
  <dcterms:created xsi:type="dcterms:W3CDTF">2026-02-08T20:02:00Z</dcterms:created>
  <dcterms:modified xsi:type="dcterms:W3CDTF">2026-02-08T20:08:00Z</dcterms:modified>
</cp:coreProperties>
</file>